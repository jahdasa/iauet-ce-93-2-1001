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4F3" w:rsidRPr="0015741C" w:rsidRDefault="00155760" w:rsidP="0015741C">
      <w:pPr>
        <w:bidi/>
        <w:spacing w:after="0"/>
        <w:jc w:val="center"/>
        <w:rPr>
          <w:rFonts w:ascii="Neirizi" w:hAnsi="Neirizi" w:cs="Neirizi"/>
          <w:b/>
          <w:bCs/>
          <w:rtl/>
          <w:lang w:bidi="fa-IR"/>
        </w:rPr>
      </w:pPr>
      <w:r>
        <w:rPr>
          <w:rFonts w:ascii="Neirizi" w:hAnsi="Neirizi" w:cs="Neirizi" w:hint="cs"/>
          <w:b/>
          <w:bCs/>
          <w:rtl/>
          <w:lang w:bidi="fa-IR"/>
        </w:rPr>
        <w:t>نمرات</w:t>
      </w:r>
    </w:p>
    <w:p w:rsidR="00145AF7" w:rsidRPr="00AE589B" w:rsidRDefault="00155760" w:rsidP="00507957">
      <w:pPr>
        <w:bidi/>
        <w:spacing w:after="0"/>
        <w:rPr>
          <w:rFonts w:ascii="Neirizi" w:hAnsi="Neirizi" w:cs="Neirizi"/>
          <w:sz w:val="18"/>
          <w:szCs w:val="18"/>
          <w:rtl/>
          <w:lang w:bidi="fa-IR"/>
        </w:rPr>
      </w:pPr>
      <w:r>
        <w:rPr>
          <w:rFonts w:ascii="Neirizi" w:hAnsi="Neirizi" w:cs="Neirizi" w:hint="cs"/>
          <w:sz w:val="18"/>
          <w:szCs w:val="18"/>
          <w:rtl/>
          <w:lang w:bidi="fa-IR"/>
        </w:rPr>
        <w:t xml:space="preserve">نمرات 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درس </w:t>
      </w:r>
      <w:r w:rsidR="00CC5D83">
        <w:rPr>
          <w:rFonts w:ascii="Neirizi" w:hAnsi="Neirizi" w:cs="Neirizi"/>
          <w:sz w:val="18"/>
          <w:szCs w:val="18"/>
          <w:lang w:bidi="fa-IR"/>
        </w:rPr>
        <w:t xml:space="preserve"> </w:t>
      </w:r>
      <w:r w:rsidR="00CC5D83">
        <w:rPr>
          <w:rFonts w:ascii="Neirizi" w:hAnsi="Neirizi" w:cs="Neirizi" w:hint="cs"/>
          <w:sz w:val="18"/>
          <w:szCs w:val="18"/>
          <w:rtl/>
          <w:lang w:bidi="fa-IR"/>
        </w:rPr>
        <w:t xml:space="preserve"> </w:t>
      </w:r>
      <w:r w:rsidR="00507957">
        <w:rPr>
          <w:rFonts w:ascii="Neirizi" w:hAnsi="Neirizi" w:cs="Neirizi" w:hint="cs"/>
          <w:sz w:val="18"/>
          <w:szCs w:val="18"/>
          <w:rtl/>
          <w:lang w:bidi="fa-IR"/>
        </w:rPr>
        <w:t xml:space="preserve">کارگاه سیستم عامل (2) 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ترم دوم 94-93 </w:t>
      </w:r>
      <w:r w:rsidR="00145AF7" w:rsidRPr="00AE589B">
        <w:rPr>
          <w:rFonts w:ascii="Neirizi" w:hAnsi="Neirizi" w:cs="Neirizi" w:hint="cs"/>
          <w:sz w:val="18"/>
          <w:szCs w:val="18"/>
          <w:rtl/>
          <w:lang w:bidi="fa-IR"/>
        </w:rPr>
        <w:t>:</w:t>
      </w:r>
    </w:p>
    <w:tbl>
      <w:tblPr>
        <w:tblStyle w:val="TableGrid"/>
        <w:bidiVisual/>
        <w:tblW w:w="9263" w:type="dxa"/>
        <w:jc w:val="center"/>
        <w:tblLook w:val="04A0" w:firstRow="1" w:lastRow="0" w:firstColumn="1" w:lastColumn="0" w:noHBand="0" w:noVBand="1"/>
      </w:tblPr>
      <w:tblGrid>
        <w:gridCol w:w="679"/>
        <w:gridCol w:w="1706"/>
        <w:gridCol w:w="857"/>
        <w:gridCol w:w="1817"/>
        <w:gridCol w:w="1505"/>
        <w:gridCol w:w="698"/>
        <w:gridCol w:w="2001"/>
      </w:tblGrid>
      <w:tr w:rsidR="00D41DC0" w:rsidRPr="00507957" w:rsidTr="00F4636F">
        <w:trPr>
          <w:trHeight w:val="458"/>
          <w:jc w:val="center"/>
        </w:trPr>
        <w:tc>
          <w:tcPr>
            <w:tcW w:w="679" w:type="dxa"/>
            <w:shd w:val="clear" w:color="auto" w:fill="F2F2F2" w:themeFill="background1" w:themeFillShade="F2"/>
            <w:vAlign w:val="center"/>
          </w:tcPr>
          <w:p w:rsidR="00D41DC0" w:rsidRPr="00507957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706" w:type="dxa"/>
            <w:tcBorders>
              <w:tr2bl w:val="nil"/>
            </w:tcBorders>
            <w:shd w:val="clear" w:color="auto" w:fill="F2F2F2" w:themeFill="background1" w:themeFillShade="F2"/>
            <w:vAlign w:val="center"/>
          </w:tcPr>
          <w:p w:rsidR="00D41DC0" w:rsidRPr="00507957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ش.  دانشجویی</w:t>
            </w: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:rsidR="00D41DC0" w:rsidRPr="00507957" w:rsidRDefault="00D41DC0" w:rsidP="00BA37AF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 xml:space="preserve">نمره  ارائه </w:t>
            </w:r>
            <w:r w:rsidRPr="00507957"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  <w:br/>
            </w: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4 نمره</w:t>
            </w:r>
          </w:p>
        </w:tc>
        <w:tc>
          <w:tcPr>
            <w:tcW w:w="1817" w:type="dxa"/>
            <w:shd w:val="clear" w:color="auto" w:fill="F2F2F2" w:themeFill="background1" w:themeFillShade="F2"/>
            <w:vAlign w:val="center"/>
          </w:tcPr>
          <w:p w:rsidR="00D41DC0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 کتبی</w:t>
            </w:r>
          </w:p>
          <w:p w:rsidR="00D41DC0" w:rsidRDefault="00D41DC0" w:rsidP="00F921B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8نمره</w:t>
            </w:r>
          </w:p>
        </w:tc>
        <w:tc>
          <w:tcPr>
            <w:tcW w:w="1505" w:type="dxa"/>
            <w:shd w:val="clear" w:color="auto" w:fill="F2F2F2" w:themeFill="background1" w:themeFillShade="F2"/>
            <w:vAlign w:val="center"/>
          </w:tcPr>
          <w:p w:rsidR="00D41DC0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 عملی</w:t>
            </w:r>
          </w:p>
          <w:p w:rsidR="00D41DC0" w:rsidRDefault="00D41DC0" w:rsidP="00D41DC0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12 نمره</w:t>
            </w:r>
          </w:p>
        </w:tc>
        <w:tc>
          <w:tcPr>
            <w:tcW w:w="698" w:type="dxa"/>
            <w:shd w:val="clear" w:color="auto" w:fill="F2F2F2" w:themeFill="background1" w:themeFillShade="F2"/>
            <w:vAlign w:val="center"/>
          </w:tcPr>
          <w:p w:rsidR="00D41DC0" w:rsidRPr="00507957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 نهایی</w:t>
            </w:r>
          </w:p>
        </w:tc>
        <w:tc>
          <w:tcPr>
            <w:tcW w:w="2001" w:type="dxa"/>
            <w:shd w:val="clear" w:color="auto" w:fill="F2F2F2" w:themeFill="background1" w:themeFillShade="F2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0B7A4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932170892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363F9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363F9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F4636F" w:rsidRDefault="00D41DC0" w:rsidP="00363F9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363F9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363F94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70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932196440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932135833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F4636F" w:rsidP="00B06DA6">
            <w:pPr>
              <w:bidi/>
              <w:jc w:val="center"/>
              <w:rPr>
                <w:rFonts w:cs="B Nazanin" w:hint="cs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3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FA3CDE">
              <w:rPr>
                <w:rFonts w:cs="B Nazanin" w:hint="cs"/>
                <w:b/>
                <w:bCs/>
                <w:rtl/>
                <w:lang w:bidi="fa-IR"/>
              </w:rPr>
              <w:t>3.5</w:t>
            </w:r>
          </w:p>
        </w:tc>
        <w:tc>
          <w:tcPr>
            <w:tcW w:w="1505" w:type="dxa"/>
          </w:tcPr>
          <w:p w:rsidR="00D41DC0" w:rsidRPr="00F4636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F4636F">
              <w:rPr>
                <w:rFonts w:cs="B Nazanin" w:hint="cs"/>
                <w:b/>
                <w:bCs/>
                <w:rtl/>
                <w:lang w:bidi="fa-IR"/>
              </w:rPr>
              <w:t>8.5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F4636F">
              <w:rPr>
                <w:rFonts w:cs="B Nazanin" w:hint="cs"/>
                <w:b/>
                <w:bCs/>
                <w:rtl/>
                <w:lang w:bidi="fa-IR"/>
              </w:rPr>
              <w:t>15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932193056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3.5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2.75</w:t>
            </w:r>
          </w:p>
        </w:tc>
        <w:tc>
          <w:tcPr>
            <w:tcW w:w="1505" w:type="dxa"/>
          </w:tcPr>
          <w:p w:rsidR="00D41DC0" w:rsidRPr="00F4636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10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16.25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932144631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6.75</w:t>
            </w:r>
          </w:p>
        </w:tc>
        <w:tc>
          <w:tcPr>
            <w:tcW w:w="1505" w:type="dxa"/>
          </w:tcPr>
          <w:p w:rsidR="00D41DC0" w:rsidRPr="00F4636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5.5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12.25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921927529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1817" w:type="dxa"/>
          </w:tcPr>
          <w:p w:rsidR="00D41DC0" w:rsidRPr="00FA3CDE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5.5</w:t>
            </w:r>
          </w:p>
        </w:tc>
        <w:tc>
          <w:tcPr>
            <w:tcW w:w="1505" w:type="dxa"/>
          </w:tcPr>
          <w:p w:rsidR="00D41DC0" w:rsidRPr="00F4636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12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F4636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17.5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932167823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391152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287F62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391152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یکشنبه 3/3</w:t>
            </w:r>
            <w:r w:rsidR="00A93C57">
              <w:rPr>
                <w:rFonts w:cs="B Nazanin" w:hint="cs"/>
                <w:rtl/>
                <w:lang w:bidi="fa-IR"/>
              </w:rPr>
              <w:t>/94</w:t>
            </w:r>
            <w:r>
              <w:rPr>
                <w:rFonts w:cs="B Nazanin" w:hint="cs"/>
                <w:rtl/>
                <w:lang w:bidi="fa-IR"/>
              </w:rPr>
              <w:t xml:space="preserve"> ساعت 9</w:t>
            </w:r>
            <w:r w:rsidR="00A93C57">
              <w:rPr>
                <w:rFonts w:cs="B Nazanin" w:hint="cs"/>
                <w:rtl/>
                <w:lang w:bidi="fa-IR"/>
              </w:rPr>
              <w:t xml:space="preserve"> صبح امتحان کتبی و عملی</w:t>
            </w: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A93C57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932701636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287F62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757502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A93C57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932029094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  <w:vAlign w:val="center"/>
          </w:tcPr>
          <w:p w:rsidR="00D41DC0" w:rsidRPr="00FA3CDE" w:rsidRDefault="0089566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5.5</w:t>
            </w:r>
          </w:p>
        </w:tc>
        <w:tc>
          <w:tcPr>
            <w:tcW w:w="1505" w:type="dxa"/>
            <w:vAlign w:val="center"/>
          </w:tcPr>
          <w:p w:rsidR="00D41DC0" w:rsidRPr="00287F62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895660" w:rsidP="00757502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یکشنبه 3/3/94 ساعت 9 صبح امتحان</w:t>
            </w:r>
            <w:r w:rsidR="00757502">
              <w:rPr>
                <w:rFonts w:cs="B Nazanin" w:hint="cs"/>
                <w:rtl/>
                <w:lang w:bidi="fa-IR"/>
              </w:rPr>
              <w:t xml:space="preserve"> </w:t>
            </w:r>
            <w:r>
              <w:rPr>
                <w:rFonts w:cs="B Nazanin" w:hint="cs"/>
                <w:rtl/>
                <w:lang w:bidi="fa-IR"/>
              </w:rPr>
              <w:t>عملی</w:t>
            </w:r>
            <w:r w:rsidR="00757502">
              <w:rPr>
                <w:rFonts w:cs="B Nazanin" w:hint="cs"/>
                <w:rtl/>
                <w:lang w:bidi="fa-IR"/>
              </w:rPr>
              <w:t xml:space="preserve"> و ارائه</w:t>
            </w: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932186784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3866E1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3</w:t>
            </w:r>
          </w:p>
        </w:tc>
        <w:tc>
          <w:tcPr>
            <w:tcW w:w="1505" w:type="dxa"/>
          </w:tcPr>
          <w:p w:rsidR="00D41DC0" w:rsidRPr="00287F62" w:rsidRDefault="00287F62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287F62">
              <w:rPr>
                <w:rFonts w:cs="B Nazanin" w:hint="cs"/>
                <w:b/>
                <w:bCs/>
                <w:rtl/>
                <w:lang w:bidi="fa-IR"/>
              </w:rPr>
              <w:t>8.5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3866E1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11.5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932188324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3866E1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5.25</w:t>
            </w:r>
          </w:p>
        </w:tc>
        <w:tc>
          <w:tcPr>
            <w:tcW w:w="1505" w:type="dxa"/>
          </w:tcPr>
          <w:p w:rsidR="00D41DC0" w:rsidRPr="00287F62" w:rsidRDefault="00287F62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287F62">
              <w:rPr>
                <w:rFonts w:cs="B Nazanin" w:hint="cs"/>
                <w:b/>
                <w:bCs/>
                <w:rtl/>
                <w:lang w:bidi="fa-IR"/>
              </w:rPr>
              <w:t>5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287F62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10.25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932137960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AB3E77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3.5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5.25</w:t>
            </w:r>
          </w:p>
        </w:tc>
        <w:tc>
          <w:tcPr>
            <w:tcW w:w="1505" w:type="dxa"/>
          </w:tcPr>
          <w:p w:rsidR="00D41DC0" w:rsidRPr="00287F62" w:rsidRDefault="00AB3E77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AB3E77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17.75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933207869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B74613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3.5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5.75</w:t>
            </w:r>
          </w:p>
        </w:tc>
        <w:tc>
          <w:tcPr>
            <w:tcW w:w="1505" w:type="dxa"/>
          </w:tcPr>
          <w:p w:rsidR="00D41DC0" w:rsidRPr="00287F62" w:rsidRDefault="00B74613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9.25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B74613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18.5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921931328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3866E1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6.5</w:t>
            </w:r>
          </w:p>
        </w:tc>
        <w:tc>
          <w:tcPr>
            <w:tcW w:w="1505" w:type="dxa"/>
          </w:tcPr>
          <w:p w:rsidR="00D41DC0" w:rsidRPr="00287F62" w:rsidRDefault="003866E1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7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3866E1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13.5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932169423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287F62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932701142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60758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2.25</w:t>
            </w:r>
          </w:p>
        </w:tc>
        <w:tc>
          <w:tcPr>
            <w:tcW w:w="1505" w:type="dxa"/>
          </w:tcPr>
          <w:p w:rsidR="00D41DC0" w:rsidRPr="00287F62" w:rsidRDefault="0060758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60758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8.25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60758F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921855371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287F62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C360A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507957">
              <w:rPr>
                <w:rFonts w:cs="B Nazanin" w:hint="cs"/>
                <w:b/>
                <w:bCs/>
                <w:rtl/>
                <w:lang w:bidi="fa-IR"/>
              </w:rPr>
              <w:t>933</w:t>
            </w:r>
            <w:r>
              <w:rPr>
                <w:rFonts w:cs="B Nazanin" w:hint="cs"/>
                <w:b/>
                <w:bCs/>
                <w:rtl/>
                <w:lang w:bidi="fa-IR"/>
              </w:rPr>
              <w:t>211798</w:t>
            </w:r>
          </w:p>
          <w:p w:rsidR="00061675" w:rsidRPr="00507957" w:rsidRDefault="00061675" w:rsidP="00061675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حسن علیجانی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4</w:t>
            </w:r>
          </w:p>
        </w:tc>
        <w:tc>
          <w:tcPr>
            <w:tcW w:w="1817" w:type="dxa"/>
            <w:vAlign w:val="center"/>
          </w:tcPr>
          <w:p w:rsidR="00D41DC0" w:rsidRPr="00FA3CDE" w:rsidRDefault="004E6A95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1505" w:type="dxa"/>
            <w:vAlign w:val="center"/>
          </w:tcPr>
          <w:p w:rsidR="00D41DC0" w:rsidRPr="00287F62" w:rsidRDefault="004E6A95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4E6A95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4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932187634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287F62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bookmarkStart w:id="0" w:name="_GoBack"/>
            <w:bookmarkEnd w:id="0"/>
          </w:p>
        </w:tc>
      </w:tr>
      <w:tr w:rsidR="00D41DC0" w:rsidTr="002853BD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Default="002853BD" w:rsidP="00B06DA6">
            <w:pPr>
              <w:bidi/>
              <w:jc w:val="center"/>
              <w:rPr>
                <w:rFonts w:cs="B Nazanin" w:hint="cs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932184234</w:t>
            </w:r>
          </w:p>
          <w:p w:rsidR="002853BD" w:rsidRPr="00507957" w:rsidRDefault="002853BD" w:rsidP="002853BD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حسین قرایی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  <w:vAlign w:val="center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  <w:vAlign w:val="center"/>
          </w:tcPr>
          <w:p w:rsidR="00D41DC0" w:rsidRPr="00287F62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932134946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4.75</w:t>
            </w:r>
          </w:p>
        </w:tc>
        <w:tc>
          <w:tcPr>
            <w:tcW w:w="1505" w:type="dxa"/>
          </w:tcPr>
          <w:p w:rsidR="00D41DC0" w:rsidRPr="00287F62" w:rsidRDefault="00A73861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11.25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A73861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16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932039225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2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6.25</w:t>
            </w:r>
          </w:p>
        </w:tc>
        <w:tc>
          <w:tcPr>
            <w:tcW w:w="1505" w:type="dxa"/>
          </w:tcPr>
          <w:p w:rsidR="00D41DC0" w:rsidRPr="00287F62" w:rsidRDefault="0005251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8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05251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16.25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634276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932702548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287F62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932702219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172E3C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3.5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2</w:t>
            </w:r>
          </w:p>
        </w:tc>
        <w:tc>
          <w:tcPr>
            <w:tcW w:w="1505" w:type="dxa"/>
          </w:tcPr>
          <w:p w:rsidR="00D41DC0" w:rsidRPr="00287F62" w:rsidRDefault="00172E3C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F4636F" w:rsidRDefault="00172E3C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7F4974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7F4974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932151150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7F4974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3</w:t>
            </w:r>
          </w:p>
        </w:tc>
        <w:tc>
          <w:tcPr>
            <w:tcW w:w="1817" w:type="dxa"/>
            <w:vAlign w:val="center"/>
          </w:tcPr>
          <w:p w:rsidR="00D41DC0" w:rsidRPr="00FA3CDE" w:rsidRDefault="007F4974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5.5</w:t>
            </w:r>
          </w:p>
        </w:tc>
        <w:tc>
          <w:tcPr>
            <w:tcW w:w="1505" w:type="dxa"/>
            <w:vAlign w:val="center"/>
          </w:tcPr>
          <w:p w:rsidR="00D41DC0" w:rsidRPr="00652A24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C0466D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7F4974" w:rsidP="007F4974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یکشنبه 3/3/94 ساعت 9 صبح امتحان عملی</w:t>
            </w: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932197922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652A24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3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4.75</w:t>
            </w:r>
          </w:p>
        </w:tc>
        <w:tc>
          <w:tcPr>
            <w:tcW w:w="1505" w:type="dxa"/>
          </w:tcPr>
          <w:p w:rsidR="00D41DC0" w:rsidRPr="00652A24" w:rsidRDefault="00652A24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652A24">
              <w:rPr>
                <w:rFonts w:cs="B Nazanin" w:hint="cs"/>
                <w:b/>
                <w:bCs/>
                <w:rtl/>
                <w:lang w:bidi="fa-IR"/>
              </w:rPr>
              <w:t>10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C0466D" w:rsidRDefault="00C0466D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C0466D">
              <w:rPr>
                <w:rFonts w:cs="B Nazanin" w:hint="cs"/>
                <w:b/>
                <w:bCs/>
                <w:rtl/>
                <w:lang w:bidi="fa-IR"/>
              </w:rPr>
              <w:t>17.75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0E0CA2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علیرضا تاجیک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652A24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C0466D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0E0CA2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مهدی سلطانی نژاد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652A24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C0466D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0E0CA2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رضا کریمی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0E0CA2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0</w:t>
            </w:r>
          </w:p>
        </w:tc>
        <w:tc>
          <w:tcPr>
            <w:tcW w:w="1817" w:type="dxa"/>
          </w:tcPr>
          <w:p w:rsidR="00D41DC0" w:rsidRPr="00FA3CDE" w:rsidRDefault="000E0CA2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5.5</w:t>
            </w:r>
          </w:p>
        </w:tc>
        <w:tc>
          <w:tcPr>
            <w:tcW w:w="1505" w:type="dxa"/>
          </w:tcPr>
          <w:p w:rsidR="00D41DC0" w:rsidRPr="00125108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C0466D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7E06BB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محمد رضایی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17" w:type="dxa"/>
            <w:vAlign w:val="center"/>
          </w:tcPr>
          <w:p w:rsidR="00D41DC0" w:rsidRPr="00FA3CDE" w:rsidRDefault="0046242D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5.5</w:t>
            </w:r>
          </w:p>
        </w:tc>
        <w:tc>
          <w:tcPr>
            <w:tcW w:w="1505" w:type="dxa"/>
            <w:vAlign w:val="center"/>
          </w:tcPr>
          <w:p w:rsidR="00D41DC0" w:rsidRPr="00125108" w:rsidRDefault="00E56FA8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C0466D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125108" w:rsidP="00FB1B33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یکشنبه 3/3/94 ساعت 9</w:t>
            </w:r>
            <w:r w:rsidR="00FB1B33">
              <w:rPr>
                <w:rFonts w:cs="B Nazanin" w:hint="cs"/>
                <w:rtl/>
                <w:lang w:bidi="fa-IR"/>
              </w:rPr>
              <w:t xml:space="preserve"> صبح ارائه</w:t>
            </w:r>
          </w:p>
        </w:tc>
      </w:tr>
      <w:tr w:rsidR="00D41DC0" w:rsidTr="00F4636F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محمد قلعه</w:t>
            </w:r>
          </w:p>
        </w:tc>
        <w:tc>
          <w:tcPr>
            <w:tcW w:w="857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1.5</w:t>
            </w:r>
          </w:p>
        </w:tc>
        <w:tc>
          <w:tcPr>
            <w:tcW w:w="1817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1.25</w:t>
            </w:r>
          </w:p>
        </w:tc>
        <w:tc>
          <w:tcPr>
            <w:tcW w:w="1505" w:type="dxa"/>
          </w:tcPr>
          <w:p w:rsidR="00D41DC0" w:rsidRPr="00125108" w:rsidRDefault="00A564AE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</w:t>
            </w: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C0466D" w:rsidRDefault="00A564AE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7.75</w:t>
            </w: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</w:tbl>
    <w:p w:rsidR="005409C4" w:rsidRDefault="005409C4" w:rsidP="007A60F9">
      <w:pPr>
        <w:bidi/>
        <w:ind w:right="-720"/>
        <w:rPr>
          <w:rFonts w:cs="B Nazanin"/>
          <w:sz w:val="24"/>
          <w:szCs w:val="24"/>
          <w:rtl/>
          <w:lang w:bidi="fa-IR"/>
        </w:rPr>
      </w:pPr>
    </w:p>
    <w:sectPr w:rsidR="005409C4" w:rsidSect="00103AED">
      <w:headerReference w:type="default" r:id="rId8"/>
      <w:pgSz w:w="11909" w:h="16834" w:code="9"/>
      <w:pgMar w:top="1440" w:right="1440" w:bottom="1440" w:left="360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18B" w:rsidRDefault="0023218B" w:rsidP="00BA104A">
      <w:pPr>
        <w:spacing w:after="0" w:line="240" w:lineRule="auto"/>
      </w:pPr>
      <w:r>
        <w:separator/>
      </w:r>
    </w:p>
  </w:endnote>
  <w:endnote w:type="continuationSeparator" w:id="0">
    <w:p w:rsidR="0023218B" w:rsidRDefault="0023218B" w:rsidP="00BA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E823EAA-5FA6-4B9C-9EDE-6FF91EDED883}"/>
    <w:embedBold r:id="rId2" w:fontKey="{557BA920-9C0E-4083-A5DC-534324ED658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  <w:embedRegular r:id="rId3" w:fontKey="{41C151C2-4809-4816-8194-0E0FAB627B3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AEA0F6F-ABDD-4E67-8675-AAFEC0ACEF17}"/>
  </w:font>
  <w:font w:name="Neirizi">
    <w:panose1 w:val="02000503000000020003"/>
    <w:charset w:val="00"/>
    <w:family w:val="auto"/>
    <w:pitch w:val="variable"/>
    <w:sig w:usb0="61002A87" w:usb1="80000000" w:usb2="00000008" w:usb3="00000000" w:csb0="000101FF" w:csb1="00000000"/>
    <w:embedRegular r:id="rId5" w:fontKey="{9E938706-5FE5-4034-81FC-5E8728101A41}"/>
    <w:embedBold r:id="rId6" w:fontKey="{71F7D56B-7CD2-4918-9C21-8E80293C5A29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901880AA-A664-469A-B1D0-D0E2E348118E}"/>
    <w:embedBold r:id="rId8" w:fontKey="{F6E5AF5C-8E7C-4C19-A355-B67536FC325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330BA256-D11B-4B91-80E5-81A86E6159C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18B" w:rsidRDefault="0023218B" w:rsidP="00BA104A">
      <w:pPr>
        <w:spacing w:after="0" w:line="240" w:lineRule="auto"/>
      </w:pPr>
      <w:r>
        <w:separator/>
      </w:r>
    </w:p>
  </w:footnote>
  <w:footnote w:type="continuationSeparator" w:id="0">
    <w:p w:rsidR="0023218B" w:rsidRDefault="0023218B" w:rsidP="00BA1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04A" w:rsidRDefault="00BA104A" w:rsidP="00BA104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B0A01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F11E9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066C5"/>
    <w:multiLevelType w:val="hybridMultilevel"/>
    <w:tmpl w:val="0FE41A82"/>
    <w:lvl w:ilvl="0" w:tplc="7936723E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D552AA"/>
    <w:multiLevelType w:val="hybridMultilevel"/>
    <w:tmpl w:val="AD3A0CAA"/>
    <w:lvl w:ilvl="0" w:tplc="398041B2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5D9"/>
    <w:rsid w:val="00005AE2"/>
    <w:rsid w:val="000144FF"/>
    <w:rsid w:val="000150CC"/>
    <w:rsid w:val="00020BA2"/>
    <w:rsid w:val="00022B3E"/>
    <w:rsid w:val="00022EDF"/>
    <w:rsid w:val="0002686B"/>
    <w:rsid w:val="000271CD"/>
    <w:rsid w:val="00030E09"/>
    <w:rsid w:val="00033132"/>
    <w:rsid w:val="00034DC5"/>
    <w:rsid w:val="000376AB"/>
    <w:rsid w:val="000433CA"/>
    <w:rsid w:val="00043823"/>
    <w:rsid w:val="00044F8E"/>
    <w:rsid w:val="00050052"/>
    <w:rsid w:val="000505C7"/>
    <w:rsid w:val="00051E43"/>
    <w:rsid w:val="00052510"/>
    <w:rsid w:val="00052C89"/>
    <w:rsid w:val="00056434"/>
    <w:rsid w:val="00061675"/>
    <w:rsid w:val="00062F45"/>
    <w:rsid w:val="00070B83"/>
    <w:rsid w:val="0007107A"/>
    <w:rsid w:val="00072130"/>
    <w:rsid w:val="0007280B"/>
    <w:rsid w:val="000735DF"/>
    <w:rsid w:val="00074560"/>
    <w:rsid w:val="00074E96"/>
    <w:rsid w:val="00077AE1"/>
    <w:rsid w:val="000814BE"/>
    <w:rsid w:val="00081BE9"/>
    <w:rsid w:val="000820E3"/>
    <w:rsid w:val="00086469"/>
    <w:rsid w:val="00087147"/>
    <w:rsid w:val="000938E1"/>
    <w:rsid w:val="00096979"/>
    <w:rsid w:val="000A0FD9"/>
    <w:rsid w:val="000A1AFF"/>
    <w:rsid w:val="000A2000"/>
    <w:rsid w:val="000A739C"/>
    <w:rsid w:val="000B1D9A"/>
    <w:rsid w:val="000B211E"/>
    <w:rsid w:val="000B36A5"/>
    <w:rsid w:val="000B6255"/>
    <w:rsid w:val="000B71EE"/>
    <w:rsid w:val="000B7A44"/>
    <w:rsid w:val="000C33A5"/>
    <w:rsid w:val="000C3FBD"/>
    <w:rsid w:val="000C58AD"/>
    <w:rsid w:val="000E0CA2"/>
    <w:rsid w:val="000E1221"/>
    <w:rsid w:val="000E2770"/>
    <w:rsid w:val="000E2D83"/>
    <w:rsid w:val="000E46F6"/>
    <w:rsid w:val="000E6764"/>
    <w:rsid w:val="00100203"/>
    <w:rsid w:val="00101162"/>
    <w:rsid w:val="001038DC"/>
    <w:rsid w:val="00103AED"/>
    <w:rsid w:val="00104663"/>
    <w:rsid w:val="001142D5"/>
    <w:rsid w:val="00115618"/>
    <w:rsid w:val="001156B4"/>
    <w:rsid w:val="001163E4"/>
    <w:rsid w:val="00125108"/>
    <w:rsid w:val="00126519"/>
    <w:rsid w:val="00127D1A"/>
    <w:rsid w:val="00130A31"/>
    <w:rsid w:val="0014018C"/>
    <w:rsid w:val="00141EFC"/>
    <w:rsid w:val="00143225"/>
    <w:rsid w:val="00145AF7"/>
    <w:rsid w:val="00145BDE"/>
    <w:rsid w:val="00151B0F"/>
    <w:rsid w:val="00152DDC"/>
    <w:rsid w:val="00155760"/>
    <w:rsid w:val="00157366"/>
    <w:rsid w:val="0015741C"/>
    <w:rsid w:val="00160F3B"/>
    <w:rsid w:val="00164065"/>
    <w:rsid w:val="0017104D"/>
    <w:rsid w:val="00171130"/>
    <w:rsid w:val="00172E3C"/>
    <w:rsid w:val="00173292"/>
    <w:rsid w:val="0018142C"/>
    <w:rsid w:val="0018434A"/>
    <w:rsid w:val="00194D85"/>
    <w:rsid w:val="001A4D5E"/>
    <w:rsid w:val="001B0B36"/>
    <w:rsid w:val="001B42E2"/>
    <w:rsid w:val="001C0147"/>
    <w:rsid w:val="001C14E3"/>
    <w:rsid w:val="001C201E"/>
    <w:rsid w:val="001C20A9"/>
    <w:rsid w:val="001C26D2"/>
    <w:rsid w:val="001C64B4"/>
    <w:rsid w:val="001C6C16"/>
    <w:rsid w:val="001D083E"/>
    <w:rsid w:val="001D2847"/>
    <w:rsid w:val="001D2871"/>
    <w:rsid w:val="001D34BC"/>
    <w:rsid w:val="001D4270"/>
    <w:rsid w:val="001D6CA8"/>
    <w:rsid w:val="001E79CD"/>
    <w:rsid w:val="001F006D"/>
    <w:rsid w:val="001F03C9"/>
    <w:rsid w:val="001F36D7"/>
    <w:rsid w:val="001F44EE"/>
    <w:rsid w:val="001F55D3"/>
    <w:rsid w:val="001F56CA"/>
    <w:rsid w:val="001F6DB1"/>
    <w:rsid w:val="001F7025"/>
    <w:rsid w:val="002005AC"/>
    <w:rsid w:val="0020120E"/>
    <w:rsid w:val="0020122D"/>
    <w:rsid w:val="0020401D"/>
    <w:rsid w:val="0021004C"/>
    <w:rsid w:val="00212A88"/>
    <w:rsid w:val="002138EC"/>
    <w:rsid w:val="002151AB"/>
    <w:rsid w:val="002156B9"/>
    <w:rsid w:val="00215E48"/>
    <w:rsid w:val="00216A97"/>
    <w:rsid w:val="0022177E"/>
    <w:rsid w:val="00222079"/>
    <w:rsid w:val="0022413C"/>
    <w:rsid w:val="00224D9C"/>
    <w:rsid w:val="0023218B"/>
    <w:rsid w:val="00240174"/>
    <w:rsid w:val="002416C3"/>
    <w:rsid w:val="0024285E"/>
    <w:rsid w:val="0024748E"/>
    <w:rsid w:val="00250AE2"/>
    <w:rsid w:val="002576DE"/>
    <w:rsid w:val="0026794F"/>
    <w:rsid w:val="00277DE2"/>
    <w:rsid w:val="002853BD"/>
    <w:rsid w:val="00285B54"/>
    <w:rsid w:val="002873C6"/>
    <w:rsid w:val="00287F62"/>
    <w:rsid w:val="00290976"/>
    <w:rsid w:val="00293BBD"/>
    <w:rsid w:val="002967A7"/>
    <w:rsid w:val="002A16DE"/>
    <w:rsid w:val="002A24A6"/>
    <w:rsid w:val="002A27A9"/>
    <w:rsid w:val="002A44B6"/>
    <w:rsid w:val="002A4B96"/>
    <w:rsid w:val="002B0345"/>
    <w:rsid w:val="002B19F0"/>
    <w:rsid w:val="002B74D1"/>
    <w:rsid w:val="002C20C4"/>
    <w:rsid w:val="002C2C04"/>
    <w:rsid w:val="002C3C0E"/>
    <w:rsid w:val="002C5ED1"/>
    <w:rsid w:val="002D29A7"/>
    <w:rsid w:val="002D6815"/>
    <w:rsid w:val="002D706E"/>
    <w:rsid w:val="002D719A"/>
    <w:rsid w:val="002D73F1"/>
    <w:rsid w:val="002E0C70"/>
    <w:rsid w:val="002E0D53"/>
    <w:rsid w:val="002E3FB4"/>
    <w:rsid w:val="002F3385"/>
    <w:rsid w:val="002F663B"/>
    <w:rsid w:val="002F7393"/>
    <w:rsid w:val="003006E0"/>
    <w:rsid w:val="00301C43"/>
    <w:rsid w:val="003041BC"/>
    <w:rsid w:val="003058EB"/>
    <w:rsid w:val="00307616"/>
    <w:rsid w:val="00311DF3"/>
    <w:rsid w:val="00312FDA"/>
    <w:rsid w:val="00325840"/>
    <w:rsid w:val="00325F9E"/>
    <w:rsid w:val="00335385"/>
    <w:rsid w:val="00336EDE"/>
    <w:rsid w:val="003408A1"/>
    <w:rsid w:val="00340B38"/>
    <w:rsid w:val="00341483"/>
    <w:rsid w:val="0034189C"/>
    <w:rsid w:val="00342711"/>
    <w:rsid w:val="00342FD5"/>
    <w:rsid w:val="0035044E"/>
    <w:rsid w:val="003507AB"/>
    <w:rsid w:val="00353A88"/>
    <w:rsid w:val="00357C7F"/>
    <w:rsid w:val="00363F94"/>
    <w:rsid w:val="003660B6"/>
    <w:rsid w:val="0036734A"/>
    <w:rsid w:val="0037370B"/>
    <w:rsid w:val="00374580"/>
    <w:rsid w:val="00377B86"/>
    <w:rsid w:val="003805AF"/>
    <w:rsid w:val="00383605"/>
    <w:rsid w:val="003866E1"/>
    <w:rsid w:val="00391152"/>
    <w:rsid w:val="0039149C"/>
    <w:rsid w:val="00391724"/>
    <w:rsid w:val="003975A1"/>
    <w:rsid w:val="003A02C0"/>
    <w:rsid w:val="003A6B2D"/>
    <w:rsid w:val="003B083D"/>
    <w:rsid w:val="003B21C5"/>
    <w:rsid w:val="003B511C"/>
    <w:rsid w:val="003B5B75"/>
    <w:rsid w:val="003C0DC3"/>
    <w:rsid w:val="003C7670"/>
    <w:rsid w:val="003D12C0"/>
    <w:rsid w:val="003D5069"/>
    <w:rsid w:val="003D5C17"/>
    <w:rsid w:val="003D6DA5"/>
    <w:rsid w:val="003D7831"/>
    <w:rsid w:val="003E4CD3"/>
    <w:rsid w:val="003E73C8"/>
    <w:rsid w:val="003F10E3"/>
    <w:rsid w:val="003F2F0A"/>
    <w:rsid w:val="003F45C9"/>
    <w:rsid w:val="003F5F1E"/>
    <w:rsid w:val="00400370"/>
    <w:rsid w:val="004005B4"/>
    <w:rsid w:val="00404568"/>
    <w:rsid w:val="00406915"/>
    <w:rsid w:val="0041364A"/>
    <w:rsid w:val="0041379E"/>
    <w:rsid w:val="00413A90"/>
    <w:rsid w:val="004142CB"/>
    <w:rsid w:val="00414BD6"/>
    <w:rsid w:val="00420111"/>
    <w:rsid w:val="004245F2"/>
    <w:rsid w:val="00427A2A"/>
    <w:rsid w:val="00433EBF"/>
    <w:rsid w:val="00434AD8"/>
    <w:rsid w:val="004427E7"/>
    <w:rsid w:val="00443E2F"/>
    <w:rsid w:val="00445CBD"/>
    <w:rsid w:val="0046058B"/>
    <w:rsid w:val="0046242D"/>
    <w:rsid w:val="00463825"/>
    <w:rsid w:val="004644F3"/>
    <w:rsid w:val="004671AF"/>
    <w:rsid w:val="00467335"/>
    <w:rsid w:val="0047079B"/>
    <w:rsid w:val="004713A6"/>
    <w:rsid w:val="00471604"/>
    <w:rsid w:val="00471F6C"/>
    <w:rsid w:val="00475656"/>
    <w:rsid w:val="00482C32"/>
    <w:rsid w:val="00491A55"/>
    <w:rsid w:val="004940E6"/>
    <w:rsid w:val="004A0148"/>
    <w:rsid w:val="004A050F"/>
    <w:rsid w:val="004A22DA"/>
    <w:rsid w:val="004A48F9"/>
    <w:rsid w:val="004A4E53"/>
    <w:rsid w:val="004A6A51"/>
    <w:rsid w:val="004A7649"/>
    <w:rsid w:val="004A7BDF"/>
    <w:rsid w:val="004B4930"/>
    <w:rsid w:val="004B7531"/>
    <w:rsid w:val="004C2634"/>
    <w:rsid w:val="004C4291"/>
    <w:rsid w:val="004C4E65"/>
    <w:rsid w:val="004C5707"/>
    <w:rsid w:val="004C6245"/>
    <w:rsid w:val="004C7724"/>
    <w:rsid w:val="004D018B"/>
    <w:rsid w:val="004D14EE"/>
    <w:rsid w:val="004D508A"/>
    <w:rsid w:val="004D59CD"/>
    <w:rsid w:val="004D7DD2"/>
    <w:rsid w:val="004E38B1"/>
    <w:rsid w:val="004E5A84"/>
    <w:rsid w:val="004E6A95"/>
    <w:rsid w:val="004E7549"/>
    <w:rsid w:val="004E7D38"/>
    <w:rsid w:val="004F1660"/>
    <w:rsid w:val="004F4049"/>
    <w:rsid w:val="00501C43"/>
    <w:rsid w:val="0050448F"/>
    <w:rsid w:val="00504B1F"/>
    <w:rsid w:val="00505CC6"/>
    <w:rsid w:val="00507957"/>
    <w:rsid w:val="00511C9A"/>
    <w:rsid w:val="005145C2"/>
    <w:rsid w:val="00521F8F"/>
    <w:rsid w:val="0053785C"/>
    <w:rsid w:val="005409C4"/>
    <w:rsid w:val="005431DB"/>
    <w:rsid w:val="005433A5"/>
    <w:rsid w:val="00550EB6"/>
    <w:rsid w:val="00551848"/>
    <w:rsid w:val="00551AC0"/>
    <w:rsid w:val="00560225"/>
    <w:rsid w:val="00561424"/>
    <w:rsid w:val="00562410"/>
    <w:rsid w:val="005721E3"/>
    <w:rsid w:val="00573993"/>
    <w:rsid w:val="00577D92"/>
    <w:rsid w:val="00581C2B"/>
    <w:rsid w:val="00586B3E"/>
    <w:rsid w:val="005935D9"/>
    <w:rsid w:val="0059557E"/>
    <w:rsid w:val="00595B65"/>
    <w:rsid w:val="005A1151"/>
    <w:rsid w:val="005A7547"/>
    <w:rsid w:val="005A78EB"/>
    <w:rsid w:val="005B1B28"/>
    <w:rsid w:val="005B1CAF"/>
    <w:rsid w:val="005B5414"/>
    <w:rsid w:val="005B6A20"/>
    <w:rsid w:val="005B7EDA"/>
    <w:rsid w:val="005D56F6"/>
    <w:rsid w:val="005E09FD"/>
    <w:rsid w:val="005E1B06"/>
    <w:rsid w:val="005E235D"/>
    <w:rsid w:val="005E3B36"/>
    <w:rsid w:val="005E6C25"/>
    <w:rsid w:val="005E7E47"/>
    <w:rsid w:val="005F1552"/>
    <w:rsid w:val="005F4A6D"/>
    <w:rsid w:val="005F6E39"/>
    <w:rsid w:val="005F6F85"/>
    <w:rsid w:val="00605114"/>
    <w:rsid w:val="006073C3"/>
    <w:rsid w:val="0060758F"/>
    <w:rsid w:val="006157AD"/>
    <w:rsid w:val="006161BF"/>
    <w:rsid w:val="00617A25"/>
    <w:rsid w:val="00620827"/>
    <w:rsid w:val="00622225"/>
    <w:rsid w:val="00622FE1"/>
    <w:rsid w:val="00626754"/>
    <w:rsid w:val="0063245C"/>
    <w:rsid w:val="00632E82"/>
    <w:rsid w:val="00633A6F"/>
    <w:rsid w:val="00634276"/>
    <w:rsid w:val="006473E5"/>
    <w:rsid w:val="006479D3"/>
    <w:rsid w:val="00652A24"/>
    <w:rsid w:val="006534FA"/>
    <w:rsid w:val="00653FB5"/>
    <w:rsid w:val="0065455E"/>
    <w:rsid w:val="006561D6"/>
    <w:rsid w:val="00657117"/>
    <w:rsid w:val="00661358"/>
    <w:rsid w:val="00665040"/>
    <w:rsid w:val="00665BC5"/>
    <w:rsid w:val="00665E30"/>
    <w:rsid w:val="0067374B"/>
    <w:rsid w:val="00674B1B"/>
    <w:rsid w:val="00676801"/>
    <w:rsid w:val="00676EB2"/>
    <w:rsid w:val="00677CC3"/>
    <w:rsid w:val="006832B0"/>
    <w:rsid w:val="006A3DDB"/>
    <w:rsid w:val="006A5584"/>
    <w:rsid w:val="006A734C"/>
    <w:rsid w:val="006B02CE"/>
    <w:rsid w:val="006B091E"/>
    <w:rsid w:val="006B1EFD"/>
    <w:rsid w:val="006B7033"/>
    <w:rsid w:val="006C09D1"/>
    <w:rsid w:val="006C09D7"/>
    <w:rsid w:val="006C3ED3"/>
    <w:rsid w:val="006C4DA7"/>
    <w:rsid w:val="006C5735"/>
    <w:rsid w:val="006C60A1"/>
    <w:rsid w:val="006D0AD9"/>
    <w:rsid w:val="006D1CFB"/>
    <w:rsid w:val="006D362E"/>
    <w:rsid w:val="006D382D"/>
    <w:rsid w:val="006E0EE9"/>
    <w:rsid w:val="006E287D"/>
    <w:rsid w:val="006E3337"/>
    <w:rsid w:val="006E5267"/>
    <w:rsid w:val="006E60F0"/>
    <w:rsid w:val="006E73B0"/>
    <w:rsid w:val="00702401"/>
    <w:rsid w:val="00704373"/>
    <w:rsid w:val="00706075"/>
    <w:rsid w:val="00720373"/>
    <w:rsid w:val="007218D8"/>
    <w:rsid w:val="007277E3"/>
    <w:rsid w:val="00731ADB"/>
    <w:rsid w:val="00736665"/>
    <w:rsid w:val="007371DA"/>
    <w:rsid w:val="007378D7"/>
    <w:rsid w:val="00740137"/>
    <w:rsid w:val="00740FE7"/>
    <w:rsid w:val="00741F0A"/>
    <w:rsid w:val="00742C68"/>
    <w:rsid w:val="00747A1D"/>
    <w:rsid w:val="0075414A"/>
    <w:rsid w:val="00757502"/>
    <w:rsid w:val="00761D59"/>
    <w:rsid w:val="00763123"/>
    <w:rsid w:val="00763577"/>
    <w:rsid w:val="00763F2E"/>
    <w:rsid w:val="007701B6"/>
    <w:rsid w:val="00770515"/>
    <w:rsid w:val="00781EAC"/>
    <w:rsid w:val="00781F76"/>
    <w:rsid w:val="0078245D"/>
    <w:rsid w:val="0078523B"/>
    <w:rsid w:val="007864BC"/>
    <w:rsid w:val="007876FE"/>
    <w:rsid w:val="00792E7A"/>
    <w:rsid w:val="00793616"/>
    <w:rsid w:val="00794810"/>
    <w:rsid w:val="00796689"/>
    <w:rsid w:val="007A0CCD"/>
    <w:rsid w:val="007A2B04"/>
    <w:rsid w:val="007A403A"/>
    <w:rsid w:val="007A60F9"/>
    <w:rsid w:val="007B3225"/>
    <w:rsid w:val="007B5B0F"/>
    <w:rsid w:val="007B6170"/>
    <w:rsid w:val="007B626E"/>
    <w:rsid w:val="007C2B13"/>
    <w:rsid w:val="007C3B94"/>
    <w:rsid w:val="007C4440"/>
    <w:rsid w:val="007C4797"/>
    <w:rsid w:val="007C5512"/>
    <w:rsid w:val="007D12D8"/>
    <w:rsid w:val="007E06BB"/>
    <w:rsid w:val="007E18E4"/>
    <w:rsid w:val="007E311A"/>
    <w:rsid w:val="007E69C3"/>
    <w:rsid w:val="007E7CC3"/>
    <w:rsid w:val="007F2173"/>
    <w:rsid w:val="007F31AD"/>
    <w:rsid w:val="007F4974"/>
    <w:rsid w:val="007F51FC"/>
    <w:rsid w:val="007F537D"/>
    <w:rsid w:val="007F6B58"/>
    <w:rsid w:val="008008BE"/>
    <w:rsid w:val="0081096A"/>
    <w:rsid w:val="00813A1B"/>
    <w:rsid w:val="008179A2"/>
    <w:rsid w:val="00831378"/>
    <w:rsid w:val="008334CD"/>
    <w:rsid w:val="008340A0"/>
    <w:rsid w:val="00836042"/>
    <w:rsid w:val="008376E7"/>
    <w:rsid w:val="00837C41"/>
    <w:rsid w:val="008404AE"/>
    <w:rsid w:val="00844C54"/>
    <w:rsid w:val="00845704"/>
    <w:rsid w:val="00846C52"/>
    <w:rsid w:val="008517BE"/>
    <w:rsid w:val="00852795"/>
    <w:rsid w:val="00854F34"/>
    <w:rsid w:val="008561C2"/>
    <w:rsid w:val="00857EC8"/>
    <w:rsid w:val="00860603"/>
    <w:rsid w:val="00864FBD"/>
    <w:rsid w:val="00867D5B"/>
    <w:rsid w:val="008756C8"/>
    <w:rsid w:val="00876649"/>
    <w:rsid w:val="008767E4"/>
    <w:rsid w:val="00883F61"/>
    <w:rsid w:val="008939EE"/>
    <w:rsid w:val="00893D1F"/>
    <w:rsid w:val="00895660"/>
    <w:rsid w:val="00897D1B"/>
    <w:rsid w:val="008A2941"/>
    <w:rsid w:val="008A2EDC"/>
    <w:rsid w:val="008A367C"/>
    <w:rsid w:val="008A4562"/>
    <w:rsid w:val="008A6F27"/>
    <w:rsid w:val="008A7B8D"/>
    <w:rsid w:val="008B17C3"/>
    <w:rsid w:val="008B1BE6"/>
    <w:rsid w:val="008B1D21"/>
    <w:rsid w:val="008B21A4"/>
    <w:rsid w:val="008B2EC8"/>
    <w:rsid w:val="008B40B5"/>
    <w:rsid w:val="008B4BB2"/>
    <w:rsid w:val="008B55B3"/>
    <w:rsid w:val="008B687C"/>
    <w:rsid w:val="008C0F7A"/>
    <w:rsid w:val="008C4B92"/>
    <w:rsid w:val="008C7723"/>
    <w:rsid w:val="008D015F"/>
    <w:rsid w:val="008D1901"/>
    <w:rsid w:val="008D27AF"/>
    <w:rsid w:val="008D6390"/>
    <w:rsid w:val="008E39B4"/>
    <w:rsid w:val="008E468E"/>
    <w:rsid w:val="008F190E"/>
    <w:rsid w:val="008F2534"/>
    <w:rsid w:val="008F411D"/>
    <w:rsid w:val="008F4E8A"/>
    <w:rsid w:val="008F6371"/>
    <w:rsid w:val="008F6826"/>
    <w:rsid w:val="00906447"/>
    <w:rsid w:val="00910C6C"/>
    <w:rsid w:val="00914551"/>
    <w:rsid w:val="0091538C"/>
    <w:rsid w:val="00916419"/>
    <w:rsid w:val="00916A97"/>
    <w:rsid w:val="009177D8"/>
    <w:rsid w:val="00926D64"/>
    <w:rsid w:val="00931A6D"/>
    <w:rsid w:val="0093309A"/>
    <w:rsid w:val="00935B22"/>
    <w:rsid w:val="00935DC0"/>
    <w:rsid w:val="0094429C"/>
    <w:rsid w:val="009524A1"/>
    <w:rsid w:val="00953AE9"/>
    <w:rsid w:val="0095594E"/>
    <w:rsid w:val="00960D0E"/>
    <w:rsid w:val="009636F3"/>
    <w:rsid w:val="009658C9"/>
    <w:rsid w:val="009672B7"/>
    <w:rsid w:val="009743D2"/>
    <w:rsid w:val="009751E1"/>
    <w:rsid w:val="009832FC"/>
    <w:rsid w:val="009907FE"/>
    <w:rsid w:val="00993CD0"/>
    <w:rsid w:val="009A0BDD"/>
    <w:rsid w:val="009A42FE"/>
    <w:rsid w:val="009B45C4"/>
    <w:rsid w:val="009B5C1F"/>
    <w:rsid w:val="009B5D6E"/>
    <w:rsid w:val="009C0FA7"/>
    <w:rsid w:val="009C56B8"/>
    <w:rsid w:val="009D0E03"/>
    <w:rsid w:val="009D0F7C"/>
    <w:rsid w:val="009D1DE9"/>
    <w:rsid w:val="009D3357"/>
    <w:rsid w:val="009D34C6"/>
    <w:rsid w:val="009D50F4"/>
    <w:rsid w:val="009E0D05"/>
    <w:rsid w:val="009E14B4"/>
    <w:rsid w:val="009E1B93"/>
    <w:rsid w:val="009E2B2A"/>
    <w:rsid w:val="009E333F"/>
    <w:rsid w:val="009E42AD"/>
    <w:rsid w:val="009E4355"/>
    <w:rsid w:val="009E5B57"/>
    <w:rsid w:val="009F0FEA"/>
    <w:rsid w:val="009F4E83"/>
    <w:rsid w:val="009F5502"/>
    <w:rsid w:val="00A02D2C"/>
    <w:rsid w:val="00A0778C"/>
    <w:rsid w:val="00A07DFA"/>
    <w:rsid w:val="00A1234E"/>
    <w:rsid w:val="00A1621F"/>
    <w:rsid w:val="00A179C7"/>
    <w:rsid w:val="00A23BC1"/>
    <w:rsid w:val="00A23E4F"/>
    <w:rsid w:val="00A2446A"/>
    <w:rsid w:val="00A30525"/>
    <w:rsid w:val="00A33495"/>
    <w:rsid w:val="00A3510D"/>
    <w:rsid w:val="00A43522"/>
    <w:rsid w:val="00A45591"/>
    <w:rsid w:val="00A4656D"/>
    <w:rsid w:val="00A50CC8"/>
    <w:rsid w:val="00A55CF4"/>
    <w:rsid w:val="00A564AE"/>
    <w:rsid w:val="00A609B5"/>
    <w:rsid w:val="00A617B3"/>
    <w:rsid w:val="00A61BD3"/>
    <w:rsid w:val="00A62591"/>
    <w:rsid w:val="00A639A5"/>
    <w:rsid w:val="00A64D64"/>
    <w:rsid w:val="00A71334"/>
    <w:rsid w:val="00A73392"/>
    <w:rsid w:val="00A73861"/>
    <w:rsid w:val="00A74DEA"/>
    <w:rsid w:val="00A7514B"/>
    <w:rsid w:val="00A800FE"/>
    <w:rsid w:val="00A83309"/>
    <w:rsid w:val="00A8688A"/>
    <w:rsid w:val="00A91021"/>
    <w:rsid w:val="00A93554"/>
    <w:rsid w:val="00A938A6"/>
    <w:rsid w:val="00A93C57"/>
    <w:rsid w:val="00A9502B"/>
    <w:rsid w:val="00A9782F"/>
    <w:rsid w:val="00AA2FCE"/>
    <w:rsid w:val="00AA65E0"/>
    <w:rsid w:val="00AB0AA3"/>
    <w:rsid w:val="00AB1B93"/>
    <w:rsid w:val="00AB1E5E"/>
    <w:rsid w:val="00AB3E77"/>
    <w:rsid w:val="00AB736F"/>
    <w:rsid w:val="00AC0B88"/>
    <w:rsid w:val="00AC1740"/>
    <w:rsid w:val="00AC7387"/>
    <w:rsid w:val="00AE1512"/>
    <w:rsid w:val="00AE188F"/>
    <w:rsid w:val="00AE1A14"/>
    <w:rsid w:val="00AE36CE"/>
    <w:rsid w:val="00AE589B"/>
    <w:rsid w:val="00AE67DB"/>
    <w:rsid w:val="00AE71D2"/>
    <w:rsid w:val="00AE78B6"/>
    <w:rsid w:val="00AF3ECA"/>
    <w:rsid w:val="00AF5332"/>
    <w:rsid w:val="00AF6F70"/>
    <w:rsid w:val="00B06DA6"/>
    <w:rsid w:val="00B11DF7"/>
    <w:rsid w:val="00B16C4B"/>
    <w:rsid w:val="00B32D20"/>
    <w:rsid w:val="00B35793"/>
    <w:rsid w:val="00B402D6"/>
    <w:rsid w:val="00B47E39"/>
    <w:rsid w:val="00B5589F"/>
    <w:rsid w:val="00B55A2E"/>
    <w:rsid w:val="00B56A64"/>
    <w:rsid w:val="00B67201"/>
    <w:rsid w:val="00B70E49"/>
    <w:rsid w:val="00B729AE"/>
    <w:rsid w:val="00B739CF"/>
    <w:rsid w:val="00B73C4E"/>
    <w:rsid w:val="00B74613"/>
    <w:rsid w:val="00B75C58"/>
    <w:rsid w:val="00B8094E"/>
    <w:rsid w:val="00B9035E"/>
    <w:rsid w:val="00B927CC"/>
    <w:rsid w:val="00B95705"/>
    <w:rsid w:val="00B961D4"/>
    <w:rsid w:val="00B963B1"/>
    <w:rsid w:val="00B978EA"/>
    <w:rsid w:val="00BA104A"/>
    <w:rsid w:val="00BA37AF"/>
    <w:rsid w:val="00BA3FDC"/>
    <w:rsid w:val="00BA3FE2"/>
    <w:rsid w:val="00BA6807"/>
    <w:rsid w:val="00BA6EB2"/>
    <w:rsid w:val="00BB1693"/>
    <w:rsid w:val="00BB1AE4"/>
    <w:rsid w:val="00BB2B63"/>
    <w:rsid w:val="00BB3B2C"/>
    <w:rsid w:val="00BB4FBA"/>
    <w:rsid w:val="00BB7742"/>
    <w:rsid w:val="00BC085F"/>
    <w:rsid w:val="00BC5AE5"/>
    <w:rsid w:val="00BC6F1D"/>
    <w:rsid w:val="00BD33D3"/>
    <w:rsid w:val="00BD41F4"/>
    <w:rsid w:val="00BD57E9"/>
    <w:rsid w:val="00BE0EFC"/>
    <w:rsid w:val="00BE16BE"/>
    <w:rsid w:val="00BE1728"/>
    <w:rsid w:val="00BE3FD4"/>
    <w:rsid w:val="00BE5ADD"/>
    <w:rsid w:val="00BF0362"/>
    <w:rsid w:val="00BF0EAD"/>
    <w:rsid w:val="00BF1964"/>
    <w:rsid w:val="00BF4812"/>
    <w:rsid w:val="00C01FE8"/>
    <w:rsid w:val="00C02AB1"/>
    <w:rsid w:val="00C0466D"/>
    <w:rsid w:val="00C1083C"/>
    <w:rsid w:val="00C145A7"/>
    <w:rsid w:val="00C149BB"/>
    <w:rsid w:val="00C217F0"/>
    <w:rsid w:val="00C23A56"/>
    <w:rsid w:val="00C2594F"/>
    <w:rsid w:val="00C27270"/>
    <w:rsid w:val="00C34E35"/>
    <w:rsid w:val="00C35044"/>
    <w:rsid w:val="00C35F96"/>
    <w:rsid w:val="00C360A0"/>
    <w:rsid w:val="00C4068D"/>
    <w:rsid w:val="00C4194B"/>
    <w:rsid w:val="00C41F87"/>
    <w:rsid w:val="00C44F52"/>
    <w:rsid w:val="00C4525C"/>
    <w:rsid w:val="00C47EB6"/>
    <w:rsid w:val="00C50201"/>
    <w:rsid w:val="00C53C54"/>
    <w:rsid w:val="00C5615B"/>
    <w:rsid w:val="00C57DC9"/>
    <w:rsid w:val="00C60A4B"/>
    <w:rsid w:val="00C64240"/>
    <w:rsid w:val="00C672B2"/>
    <w:rsid w:val="00C72E3C"/>
    <w:rsid w:val="00C76997"/>
    <w:rsid w:val="00C8022C"/>
    <w:rsid w:val="00C807CD"/>
    <w:rsid w:val="00C86825"/>
    <w:rsid w:val="00C872E1"/>
    <w:rsid w:val="00C87FE6"/>
    <w:rsid w:val="00C92F89"/>
    <w:rsid w:val="00C95465"/>
    <w:rsid w:val="00C9595E"/>
    <w:rsid w:val="00C96DCB"/>
    <w:rsid w:val="00CB3126"/>
    <w:rsid w:val="00CB5C01"/>
    <w:rsid w:val="00CB6EC1"/>
    <w:rsid w:val="00CC22CD"/>
    <w:rsid w:val="00CC4246"/>
    <w:rsid w:val="00CC5C81"/>
    <w:rsid w:val="00CC5D83"/>
    <w:rsid w:val="00CC7386"/>
    <w:rsid w:val="00CD60BF"/>
    <w:rsid w:val="00CE1D59"/>
    <w:rsid w:val="00CE1E95"/>
    <w:rsid w:val="00CE1FEB"/>
    <w:rsid w:val="00CE4E90"/>
    <w:rsid w:val="00CE4FC6"/>
    <w:rsid w:val="00CF1B02"/>
    <w:rsid w:val="00CF4625"/>
    <w:rsid w:val="00CF5B6A"/>
    <w:rsid w:val="00D0337C"/>
    <w:rsid w:val="00D060E0"/>
    <w:rsid w:val="00D0771C"/>
    <w:rsid w:val="00D10BC8"/>
    <w:rsid w:val="00D11E91"/>
    <w:rsid w:val="00D1669F"/>
    <w:rsid w:val="00D27B93"/>
    <w:rsid w:val="00D27E79"/>
    <w:rsid w:val="00D32DDA"/>
    <w:rsid w:val="00D35734"/>
    <w:rsid w:val="00D3594E"/>
    <w:rsid w:val="00D41355"/>
    <w:rsid w:val="00D41BCA"/>
    <w:rsid w:val="00D41DC0"/>
    <w:rsid w:val="00D46348"/>
    <w:rsid w:val="00D4758F"/>
    <w:rsid w:val="00D50D56"/>
    <w:rsid w:val="00D5638D"/>
    <w:rsid w:val="00D56FD9"/>
    <w:rsid w:val="00D612A8"/>
    <w:rsid w:val="00D65750"/>
    <w:rsid w:val="00D659EA"/>
    <w:rsid w:val="00D72915"/>
    <w:rsid w:val="00D72D5D"/>
    <w:rsid w:val="00D74FFE"/>
    <w:rsid w:val="00D802C2"/>
    <w:rsid w:val="00D8092A"/>
    <w:rsid w:val="00D80E81"/>
    <w:rsid w:val="00D81AF9"/>
    <w:rsid w:val="00D81CC3"/>
    <w:rsid w:val="00D924C5"/>
    <w:rsid w:val="00D94EAA"/>
    <w:rsid w:val="00D96607"/>
    <w:rsid w:val="00D9787C"/>
    <w:rsid w:val="00DA2159"/>
    <w:rsid w:val="00DA647B"/>
    <w:rsid w:val="00DC13EF"/>
    <w:rsid w:val="00DC15A0"/>
    <w:rsid w:val="00DC2564"/>
    <w:rsid w:val="00DC2B97"/>
    <w:rsid w:val="00DC5024"/>
    <w:rsid w:val="00DC530B"/>
    <w:rsid w:val="00DC7C05"/>
    <w:rsid w:val="00DC7C80"/>
    <w:rsid w:val="00DD0A49"/>
    <w:rsid w:val="00DD15AB"/>
    <w:rsid w:val="00DD15B2"/>
    <w:rsid w:val="00DD20FA"/>
    <w:rsid w:val="00DD3845"/>
    <w:rsid w:val="00DD4C00"/>
    <w:rsid w:val="00DE6D5F"/>
    <w:rsid w:val="00DE707A"/>
    <w:rsid w:val="00DF070E"/>
    <w:rsid w:val="00DF379F"/>
    <w:rsid w:val="00DF51E0"/>
    <w:rsid w:val="00E00919"/>
    <w:rsid w:val="00E00DA9"/>
    <w:rsid w:val="00E01712"/>
    <w:rsid w:val="00E0269F"/>
    <w:rsid w:val="00E04669"/>
    <w:rsid w:val="00E12819"/>
    <w:rsid w:val="00E154B6"/>
    <w:rsid w:val="00E179FC"/>
    <w:rsid w:val="00E21900"/>
    <w:rsid w:val="00E2361D"/>
    <w:rsid w:val="00E24110"/>
    <w:rsid w:val="00E2581F"/>
    <w:rsid w:val="00E33B62"/>
    <w:rsid w:val="00E355C1"/>
    <w:rsid w:val="00E413EB"/>
    <w:rsid w:val="00E4577A"/>
    <w:rsid w:val="00E528AF"/>
    <w:rsid w:val="00E5591B"/>
    <w:rsid w:val="00E56350"/>
    <w:rsid w:val="00E56FA8"/>
    <w:rsid w:val="00E57DCA"/>
    <w:rsid w:val="00E61AEB"/>
    <w:rsid w:val="00E62261"/>
    <w:rsid w:val="00E63C75"/>
    <w:rsid w:val="00E63F7F"/>
    <w:rsid w:val="00E64145"/>
    <w:rsid w:val="00E649F6"/>
    <w:rsid w:val="00E67547"/>
    <w:rsid w:val="00E80395"/>
    <w:rsid w:val="00E94DBA"/>
    <w:rsid w:val="00EA379E"/>
    <w:rsid w:val="00EA517D"/>
    <w:rsid w:val="00EA6898"/>
    <w:rsid w:val="00EB119F"/>
    <w:rsid w:val="00EB1DC6"/>
    <w:rsid w:val="00EC26A3"/>
    <w:rsid w:val="00EC605F"/>
    <w:rsid w:val="00ED482B"/>
    <w:rsid w:val="00ED5A8F"/>
    <w:rsid w:val="00ED613E"/>
    <w:rsid w:val="00ED6B91"/>
    <w:rsid w:val="00ED70C6"/>
    <w:rsid w:val="00EE6170"/>
    <w:rsid w:val="00EF06D9"/>
    <w:rsid w:val="00EF181F"/>
    <w:rsid w:val="00EF6594"/>
    <w:rsid w:val="00F048EF"/>
    <w:rsid w:val="00F06E9A"/>
    <w:rsid w:val="00F0766A"/>
    <w:rsid w:val="00F1249B"/>
    <w:rsid w:val="00F13C2D"/>
    <w:rsid w:val="00F153F9"/>
    <w:rsid w:val="00F17726"/>
    <w:rsid w:val="00F2189C"/>
    <w:rsid w:val="00F2273B"/>
    <w:rsid w:val="00F24289"/>
    <w:rsid w:val="00F24B01"/>
    <w:rsid w:val="00F24BC0"/>
    <w:rsid w:val="00F27222"/>
    <w:rsid w:val="00F3121A"/>
    <w:rsid w:val="00F31706"/>
    <w:rsid w:val="00F31E27"/>
    <w:rsid w:val="00F338DA"/>
    <w:rsid w:val="00F37F79"/>
    <w:rsid w:val="00F4046E"/>
    <w:rsid w:val="00F44A32"/>
    <w:rsid w:val="00F4636F"/>
    <w:rsid w:val="00F50328"/>
    <w:rsid w:val="00F52AB6"/>
    <w:rsid w:val="00F52EC6"/>
    <w:rsid w:val="00F551DF"/>
    <w:rsid w:val="00F5524C"/>
    <w:rsid w:val="00F556D5"/>
    <w:rsid w:val="00F56FCA"/>
    <w:rsid w:val="00F57F30"/>
    <w:rsid w:val="00F63040"/>
    <w:rsid w:val="00F654F8"/>
    <w:rsid w:val="00F65DED"/>
    <w:rsid w:val="00F70917"/>
    <w:rsid w:val="00F72DD5"/>
    <w:rsid w:val="00F73172"/>
    <w:rsid w:val="00F750C5"/>
    <w:rsid w:val="00F779A3"/>
    <w:rsid w:val="00F80263"/>
    <w:rsid w:val="00F85E47"/>
    <w:rsid w:val="00F86609"/>
    <w:rsid w:val="00F921B5"/>
    <w:rsid w:val="00F95126"/>
    <w:rsid w:val="00F9563C"/>
    <w:rsid w:val="00F959E8"/>
    <w:rsid w:val="00FA0F66"/>
    <w:rsid w:val="00FA2234"/>
    <w:rsid w:val="00FA2DE1"/>
    <w:rsid w:val="00FA3CDE"/>
    <w:rsid w:val="00FA47A5"/>
    <w:rsid w:val="00FB0A84"/>
    <w:rsid w:val="00FB1B33"/>
    <w:rsid w:val="00FB6291"/>
    <w:rsid w:val="00FC0383"/>
    <w:rsid w:val="00FC08E8"/>
    <w:rsid w:val="00FC1184"/>
    <w:rsid w:val="00FC1545"/>
    <w:rsid w:val="00FC1DF2"/>
    <w:rsid w:val="00FC20B4"/>
    <w:rsid w:val="00FC3ACF"/>
    <w:rsid w:val="00FC461C"/>
    <w:rsid w:val="00FC5C87"/>
    <w:rsid w:val="00FD631D"/>
    <w:rsid w:val="00FE035A"/>
    <w:rsid w:val="00FF0210"/>
    <w:rsid w:val="00FF0CCB"/>
    <w:rsid w:val="00FF29DA"/>
    <w:rsid w:val="00FF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88996F8-E2F3-492E-BFF6-31617A61D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DCB"/>
    <w:rPr>
      <w:rFonts w:cs="B Nazanin+ Regular"/>
    </w:rPr>
  </w:style>
  <w:style w:type="paragraph" w:styleId="Heading1">
    <w:name w:val="heading 1"/>
    <w:basedOn w:val="Normal"/>
    <w:link w:val="Heading1Char"/>
    <w:uiPriority w:val="9"/>
    <w:qFormat/>
    <w:rsid w:val="00FF02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04A"/>
  </w:style>
  <w:style w:type="paragraph" w:styleId="Footer">
    <w:name w:val="footer"/>
    <w:basedOn w:val="Normal"/>
    <w:link w:val="Foot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04A"/>
  </w:style>
  <w:style w:type="paragraph" w:styleId="BalloonText">
    <w:name w:val="Balloon Text"/>
    <w:basedOn w:val="Normal"/>
    <w:link w:val="BalloonTextChar"/>
    <w:uiPriority w:val="99"/>
    <w:semiHidden/>
    <w:unhideWhenUsed/>
    <w:rsid w:val="00BA1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0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201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02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56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115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5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hdasa\AppData\Roaming\Microsoft\Templates\Daily_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1A669-6EBC-4313-9828-9E3C95F5A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Daily_Report.dotx</Template>
  <TotalTime>148</TotalTime>
  <Pages>2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jahdasa</dc:creator>
  <cp:lastModifiedBy>user</cp:lastModifiedBy>
  <cp:revision>97</cp:revision>
  <cp:lastPrinted>2010-11-03T01:12:00Z</cp:lastPrinted>
  <dcterms:created xsi:type="dcterms:W3CDTF">2015-02-13T11:23:00Z</dcterms:created>
  <dcterms:modified xsi:type="dcterms:W3CDTF">2015-05-22T20:52:00Z</dcterms:modified>
</cp:coreProperties>
</file>